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559E6CE4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355B389" w14:textId="0863A45D" w:rsidR="003D1B71" w:rsidRDefault="00D15E42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2BFD1941" wp14:editId="4E953280">
                  <wp:simplePos x="0" y="0"/>
                  <wp:positionH relativeFrom="column">
                    <wp:posOffset>-280391</wp:posOffset>
                  </wp:positionH>
                  <wp:positionV relativeFrom="paragraph">
                    <wp:posOffset>-98238</wp:posOffset>
                  </wp:positionV>
                  <wp:extent cx="2035701" cy="2035701"/>
                  <wp:effectExtent l="57150" t="57150" r="60325" b="95567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701" cy="2035701"/>
                          </a:xfrm>
                          <a:prstGeom prst="ellipse">
                            <a:avLst/>
                          </a:prstGeom>
                          <a:ln w="63500" cap="rnd">
                            <a:noFill/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9D55042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774C45F" w14:textId="19C9BE57" w:rsidR="003D1B71" w:rsidRPr="00310F17" w:rsidRDefault="002A7BEE" w:rsidP="00310F17">
            <w:pPr>
              <w:pStyle w:val="Title"/>
            </w:pPr>
            <w:r>
              <w:t>SHRESTH</w:t>
            </w:r>
            <w:r w:rsidR="003D1B71" w:rsidRPr="00310F17">
              <w:br/>
            </w:r>
            <w:r>
              <w:t>SAXENA</w:t>
            </w:r>
          </w:p>
        </w:tc>
      </w:tr>
      <w:tr w:rsidR="003D1B71" w14:paraId="4B8BC164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9C454C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BF40F2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30FA1626E6E54434880873799DCAA989"/>
              </w:placeholder>
              <w:temporary/>
              <w:showingPlcHdr/>
              <w15:appearance w15:val="hidden"/>
            </w:sdtPr>
            <w:sdtEndPr/>
            <w:sdtContent>
              <w:p w14:paraId="1CF56CD6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4E0A7FA8" w14:textId="210157EC" w:rsidR="003D1B71" w:rsidRPr="00510C30" w:rsidRDefault="002A7BEE" w:rsidP="002A7BEE">
            <w:pPr>
              <w:pStyle w:val="ListParagraph"/>
              <w:numPr>
                <w:ilvl w:val="0"/>
                <w:numId w:val="4"/>
              </w:numPr>
              <w:rPr>
                <w:rStyle w:val="Hyperlink"/>
                <w:color w:val="auto"/>
                <w:u w:val="none"/>
              </w:rPr>
            </w:pPr>
            <w:r w:rsidRPr="002A7BEE">
              <w:rPr>
                <w:rFonts w:ascii="Calibri" w:hAnsi="Calibri" w:cs="Calibri"/>
              </w:rPr>
              <w:t>Private website (@ IIT Delhi server</w:t>
            </w:r>
            <w:proofErr w:type="gramStart"/>
            <w:r w:rsidRPr="002A7BEE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 xml:space="preserve"> </w:t>
            </w:r>
            <w:r w:rsidRPr="002A7BEE">
              <w:rPr>
                <w:rFonts w:ascii="Calibri" w:hAnsi="Calibri" w:cs="Calibri"/>
              </w:rPr>
              <w:t>:</w:t>
            </w:r>
            <w:proofErr w:type="gramEnd"/>
            <w:r w:rsidR="00510C30">
              <w:rPr>
                <w:rFonts w:ascii="Calibri" w:hAnsi="Calibri" w:cs="Calibri"/>
              </w:rPr>
              <w:t xml:space="preserve"> </w:t>
            </w:r>
            <w:hyperlink r:id="rId11" w:history="1">
              <w:r w:rsidR="00510C30" w:rsidRPr="001219E0">
                <w:rPr>
                  <w:rStyle w:val="Hyperlink"/>
                </w:rPr>
                <w:t>http://privateweb.iitd.ernet.in/~bb1190054/</w:t>
              </w:r>
            </w:hyperlink>
          </w:p>
          <w:p w14:paraId="00DEEA29" w14:textId="32765B48" w:rsidR="00510C30" w:rsidRDefault="00510C30" w:rsidP="002A7BEE">
            <w:pPr>
              <w:pStyle w:val="ListParagraph"/>
              <w:numPr>
                <w:ilvl w:val="0"/>
                <w:numId w:val="4"/>
              </w:numPr>
            </w:pPr>
            <w:r>
              <w:t>Telegram bot (</w:t>
            </w:r>
            <w:proofErr w:type="spellStart"/>
            <w:r>
              <w:t>Eyeverse</w:t>
            </w:r>
            <w:proofErr w:type="spellEnd"/>
            <w:r>
              <w:t xml:space="preserve">): </w:t>
            </w:r>
            <w:hyperlink r:id="rId12" w:history="1">
              <w:r>
                <w:rPr>
                  <w:rStyle w:val="Hyperlink"/>
                </w:rPr>
                <w:t>http://t.me/eyescodebot</w:t>
              </w:r>
            </w:hyperlink>
          </w:p>
          <w:p w14:paraId="0198A882" w14:textId="5924C19D" w:rsidR="00510C30" w:rsidRDefault="00510C30" w:rsidP="002A7BEE">
            <w:pPr>
              <w:pStyle w:val="ListParagraph"/>
              <w:numPr>
                <w:ilvl w:val="0"/>
                <w:numId w:val="4"/>
              </w:numPr>
            </w:pPr>
            <w:r>
              <w:t xml:space="preserve">Private website: </w:t>
            </w:r>
            <w:hyperlink r:id="rId13" w:history="1">
              <w:r>
                <w:rPr>
                  <w:rStyle w:val="Hyperlink"/>
                </w:rPr>
                <w:t>http://scoder.engineer/</w:t>
              </w:r>
            </w:hyperlink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9C2BAE38E640437881F893B9146717C4"/>
              </w:placeholder>
              <w:temporary/>
              <w:showingPlcHdr/>
              <w15:appearance w15:val="hidden"/>
            </w:sdtPr>
            <w:sdtEndPr/>
            <w:sdtContent>
              <w:p w14:paraId="03D02F7E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64BAB7FB" w14:textId="4B7C5371" w:rsidR="003D1B71" w:rsidRPr="00740017" w:rsidRDefault="002A7BEE" w:rsidP="00353B60">
            <w:pPr>
              <w:pStyle w:val="SchoolName"/>
            </w:pPr>
            <w:r>
              <w:t>IIT DELHI</w:t>
            </w:r>
          </w:p>
          <w:p w14:paraId="6A3115C3" w14:textId="5D7B17B8" w:rsidR="003D1B71" w:rsidRDefault="002A7BEE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got 8.00 SG in first semester and a lot of experience and skills in coding.</w:t>
            </w:r>
          </w:p>
          <w:p w14:paraId="5649E2BB" w14:textId="314C4B3E" w:rsidR="002A7BEE" w:rsidRPr="002A7BEE" w:rsidRDefault="002A7BEE" w:rsidP="002A7BEE">
            <w:pPr>
              <w:pStyle w:val="SchoolName"/>
            </w:pPr>
            <w:proofErr w:type="spellStart"/>
            <w:r>
              <w:t>K</w:t>
            </w:r>
            <w:r w:rsidR="00D15E42">
              <w:t>endr</w:t>
            </w:r>
            <w:r w:rsidR="00470FD1">
              <w:t>i</w:t>
            </w:r>
            <w:r w:rsidR="00D15E42">
              <w:t>ya</w:t>
            </w:r>
            <w:proofErr w:type="spellEnd"/>
            <w:r w:rsidR="00D15E42">
              <w:t xml:space="preserve"> Vidyalaya </w:t>
            </w:r>
            <w:proofErr w:type="spellStart"/>
            <w:r w:rsidR="00D15E42">
              <w:t>Budaun</w:t>
            </w:r>
            <w:proofErr w:type="spellEnd"/>
            <w:r w:rsidR="00D15E42">
              <w:t>, UP</w:t>
            </w:r>
          </w:p>
          <w:p w14:paraId="12A285F0" w14:textId="1F88C012" w:rsidR="002A7BEE" w:rsidRPr="002A7BEE" w:rsidRDefault="00D15E42" w:rsidP="002A7BEE">
            <w:pPr>
              <w:pStyle w:val="ListBullet"/>
              <w:rPr>
                <w:rFonts w:cs="Calibri"/>
              </w:rPr>
            </w:pPr>
            <w:r>
              <w:t>I did my studies</w:t>
            </w:r>
            <w:r w:rsidR="00975AEE">
              <w:t xml:space="preserve"> there</w:t>
            </w:r>
            <w:r>
              <w:t xml:space="preserve"> till high school and was topper got 10 CG in 9</w:t>
            </w:r>
            <w:r w:rsidRPr="00D15E42">
              <w:rPr>
                <w:vertAlign w:val="superscript"/>
              </w:rPr>
              <w:t>th</w:t>
            </w:r>
            <w:r>
              <w:t xml:space="preserve"> and 10</w:t>
            </w:r>
            <w:r w:rsidRPr="00D15E42">
              <w:rPr>
                <w:vertAlign w:val="superscript"/>
              </w:rPr>
              <w:t>th</w:t>
            </w:r>
            <w:r>
              <w:t xml:space="preserve"> class.</w:t>
            </w:r>
          </w:p>
          <w:p w14:paraId="781CC429" w14:textId="42B1A065" w:rsidR="003D1B71" w:rsidRPr="00E572D6" w:rsidRDefault="00D15E42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14:paraId="67F85A3B" w14:textId="572C5904" w:rsidR="00470FD1" w:rsidRDefault="00470FD1" w:rsidP="00470FD1">
            <w:pPr>
              <w:pStyle w:val="ListBullet"/>
            </w:pPr>
            <w:r>
              <w:t>Know python with great skills</w:t>
            </w:r>
            <w:r w:rsidR="00510C30">
              <w:t>.</w:t>
            </w:r>
          </w:p>
          <w:p w14:paraId="10274708" w14:textId="5849EBA2" w:rsidR="00470FD1" w:rsidRDefault="00470FD1" w:rsidP="00470FD1">
            <w:pPr>
              <w:pStyle w:val="ListBullet"/>
            </w:pPr>
            <w:r>
              <w:t>Started C language (with 2 stars).</w:t>
            </w:r>
          </w:p>
          <w:p w14:paraId="0E5A1697" w14:textId="01402658" w:rsidR="003D1B71" w:rsidRDefault="00510C30" w:rsidP="00470FD1">
            <w:pPr>
              <w:pStyle w:val="ListBullet"/>
            </w:pPr>
            <w:r>
              <w:t>Sufficient HTML</w:t>
            </w:r>
          </w:p>
          <w:p w14:paraId="150BA456" w14:textId="65511E27" w:rsidR="00510C30" w:rsidRDefault="00510C30" w:rsidP="00470FD1">
            <w:pPr>
              <w:pStyle w:val="ListBullet"/>
            </w:pPr>
            <w:r>
              <w:t>Sufficient CSS</w:t>
            </w:r>
          </w:p>
          <w:p w14:paraId="73FE9921" w14:textId="7B54D530" w:rsidR="00510C30" w:rsidRPr="00470FD1" w:rsidRDefault="00510C30" w:rsidP="00470FD1">
            <w:pPr>
              <w:pStyle w:val="ListBullet"/>
            </w:pPr>
            <w:r>
              <w:t xml:space="preserve">Started </w:t>
            </w:r>
            <w:proofErr w:type="spellStart"/>
            <w:r>
              <w:t>Javascript</w:t>
            </w:r>
            <w:proofErr w:type="spellEnd"/>
          </w:p>
          <w:p w14:paraId="3412AD36" w14:textId="50140843"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0EA4AFA5" w14:textId="77777777" w:rsidTr="003D1B71">
        <w:trPr>
          <w:trHeight w:val="1164"/>
        </w:trPr>
        <w:tc>
          <w:tcPr>
            <w:tcW w:w="720" w:type="dxa"/>
          </w:tcPr>
          <w:p w14:paraId="4B86EBD3" w14:textId="33632AEB" w:rsidR="003D1B71" w:rsidRPr="0056708E" w:rsidRDefault="00D15E42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  <w:r>
              <w:rPr>
                <w:rFonts w:ascii="Calibri" w:hAnsi="Calibri" w:cs="Calibri"/>
                <w:color w:val="0072C7" w:themeColor="accent2"/>
              </w:rPr>
              <w:t>`</w:t>
            </w:r>
          </w:p>
        </w:tc>
        <w:tc>
          <w:tcPr>
            <w:tcW w:w="2942" w:type="dxa"/>
            <w:gridSpan w:val="2"/>
          </w:tcPr>
          <w:p w14:paraId="1211D6F8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5170AF5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B03DF91" w14:textId="77777777" w:rsidR="003D1B71" w:rsidRPr="00590471" w:rsidRDefault="003D1B71" w:rsidP="00222466"/>
        </w:tc>
      </w:tr>
      <w:tr w:rsidR="003D1B71" w14:paraId="22FE98A1" w14:textId="77777777" w:rsidTr="003D1B71">
        <w:trPr>
          <w:trHeight w:val="543"/>
        </w:trPr>
        <w:tc>
          <w:tcPr>
            <w:tcW w:w="720" w:type="dxa"/>
          </w:tcPr>
          <w:p w14:paraId="5EF30B0E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CFC082E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29D30B4" wp14:editId="63622BD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52CD98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5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BD29C5C" w14:textId="7D089484" w:rsidR="003D1B71" w:rsidRPr="00380FD1" w:rsidRDefault="00470FD1" w:rsidP="00380FD1">
            <w:pPr>
              <w:pStyle w:val="Information"/>
            </w:pPr>
            <w:r>
              <w:t>KUMAON</w:t>
            </w:r>
            <w:r w:rsidR="00D15E42">
              <w:t xml:space="preserve"> hostel</w:t>
            </w:r>
          </w:p>
          <w:p w14:paraId="39C5527C" w14:textId="75CCD146" w:rsidR="003D1B71" w:rsidRPr="00380FD1" w:rsidRDefault="00D15E42" w:rsidP="00380FD1">
            <w:pPr>
              <w:pStyle w:val="Information"/>
            </w:pPr>
            <w:r>
              <w:t>IIT Delhi,110016</w:t>
            </w:r>
          </w:p>
        </w:tc>
        <w:tc>
          <w:tcPr>
            <w:tcW w:w="423" w:type="dxa"/>
            <w:vMerge/>
          </w:tcPr>
          <w:p w14:paraId="61FA297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51508C7" w14:textId="77777777" w:rsidR="003D1B71" w:rsidRDefault="003D1B71" w:rsidP="005801E5">
            <w:pPr>
              <w:pStyle w:val="Heading1"/>
            </w:pPr>
          </w:p>
        </w:tc>
      </w:tr>
      <w:tr w:rsidR="003D1B71" w14:paraId="00E7BEDF" w14:textId="77777777" w:rsidTr="003D1B71">
        <w:trPr>
          <w:trHeight w:val="183"/>
        </w:trPr>
        <w:tc>
          <w:tcPr>
            <w:tcW w:w="720" w:type="dxa"/>
          </w:tcPr>
          <w:p w14:paraId="1C322644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AF2C702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EC97C6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2B76698" w14:textId="77777777" w:rsidR="003D1B71" w:rsidRDefault="003D1B71" w:rsidP="005801E5">
            <w:pPr>
              <w:pStyle w:val="Heading1"/>
            </w:pPr>
          </w:p>
        </w:tc>
      </w:tr>
      <w:tr w:rsidR="003D1B71" w14:paraId="63000601" w14:textId="77777777" w:rsidTr="003D1B71">
        <w:trPr>
          <w:trHeight w:val="624"/>
        </w:trPr>
        <w:tc>
          <w:tcPr>
            <w:tcW w:w="720" w:type="dxa"/>
          </w:tcPr>
          <w:p w14:paraId="559228F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33B1952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8392875" wp14:editId="07051A7A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0904243"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B6FC7E" id="Group 22" o:spid="_x0000_s1026" alt="phone icon" style="width:26.6pt;height:26.55pt;rotation:-759952fd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7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D4758EB" w14:textId="201F43DC" w:rsidR="003D1B71" w:rsidRPr="00380FD1" w:rsidRDefault="00D15E42" w:rsidP="00380FD1">
            <w:pPr>
              <w:pStyle w:val="Information"/>
            </w:pPr>
            <w:r>
              <w:t>8279756297</w:t>
            </w:r>
          </w:p>
        </w:tc>
        <w:tc>
          <w:tcPr>
            <w:tcW w:w="423" w:type="dxa"/>
            <w:vMerge/>
          </w:tcPr>
          <w:p w14:paraId="652B326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53A273C" w14:textId="77777777" w:rsidR="003D1B71" w:rsidRDefault="003D1B71" w:rsidP="005801E5">
            <w:pPr>
              <w:pStyle w:val="Heading1"/>
            </w:pPr>
          </w:p>
        </w:tc>
      </w:tr>
      <w:tr w:rsidR="003D1B71" w14:paraId="6E11DCB2" w14:textId="77777777" w:rsidTr="003D1B71">
        <w:trPr>
          <w:trHeight w:val="183"/>
        </w:trPr>
        <w:tc>
          <w:tcPr>
            <w:tcW w:w="720" w:type="dxa"/>
          </w:tcPr>
          <w:p w14:paraId="12F3531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BC692F0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BFFB9E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C8BE661" w14:textId="77777777" w:rsidR="003D1B71" w:rsidRDefault="003D1B71" w:rsidP="005801E5">
            <w:pPr>
              <w:pStyle w:val="Heading1"/>
            </w:pPr>
          </w:p>
        </w:tc>
      </w:tr>
      <w:tr w:rsidR="003D1B71" w14:paraId="760D57EC" w14:textId="77777777" w:rsidTr="003D1B71">
        <w:trPr>
          <w:trHeight w:val="633"/>
        </w:trPr>
        <w:tc>
          <w:tcPr>
            <w:tcW w:w="720" w:type="dxa"/>
          </w:tcPr>
          <w:p w14:paraId="3E4C811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8021778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B05CCA" wp14:editId="03E4702D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4DBF30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9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34B1995" w14:textId="407412B2" w:rsidR="003D1B71" w:rsidRPr="00380FD1" w:rsidRDefault="00D15E42" w:rsidP="00380FD1">
            <w:pPr>
              <w:pStyle w:val="Information"/>
            </w:pPr>
            <w:r>
              <w:t>ssiitd19@gmail.com</w:t>
            </w:r>
          </w:p>
        </w:tc>
        <w:tc>
          <w:tcPr>
            <w:tcW w:w="423" w:type="dxa"/>
            <w:vMerge/>
          </w:tcPr>
          <w:p w14:paraId="13212B7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A8C5E5F" w14:textId="77777777" w:rsidR="003D1B71" w:rsidRDefault="003D1B71" w:rsidP="005801E5">
            <w:pPr>
              <w:pStyle w:val="Heading1"/>
            </w:pPr>
          </w:p>
        </w:tc>
      </w:tr>
      <w:tr w:rsidR="003D1B71" w14:paraId="4A4EAB5B" w14:textId="77777777" w:rsidTr="003D1B71">
        <w:trPr>
          <w:trHeight w:val="174"/>
        </w:trPr>
        <w:tc>
          <w:tcPr>
            <w:tcW w:w="720" w:type="dxa"/>
          </w:tcPr>
          <w:p w14:paraId="78F2EAD9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A287940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1DC04DD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575FBED" w14:textId="77777777" w:rsidR="003D1B71" w:rsidRDefault="003D1B71" w:rsidP="005801E5">
            <w:pPr>
              <w:pStyle w:val="Heading1"/>
            </w:pPr>
          </w:p>
        </w:tc>
      </w:tr>
      <w:tr w:rsidR="003D1B71" w14:paraId="3400CD4D" w14:textId="77777777" w:rsidTr="003D1B71">
        <w:trPr>
          <w:trHeight w:val="633"/>
        </w:trPr>
        <w:tc>
          <w:tcPr>
            <w:tcW w:w="720" w:type="dxa"/>
          </w:tcPr>
          <w:p w14:paraId="4710B06E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64D34CA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DB02A10" wp14:editId="1A4A9F1A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9F1D2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1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A7E3590" w14:textId="77A7A266" w:rsidR="00470FD1" w:rsidRPr="00510C30" w:rsidRDefault="00194107" w:rsidP="00D15E42">
            <w:pPr>
              <w:rPr>
                <w:sz w:val="11"/>
                <w:szCs w:val="11"/>
              </w:rPr>
            </w:pPr>
            <w:hyperlink r:id="rId22" w:history="1">
              <w:r w:rsidR="00D15E42" w:rsidRPr="00510C30">
                <w:rPr>
                  <w:rStyle w:val="Hyperlink"/>
                  <w:sz w:val="11"/>
                  <w:szCs w:val="11"/>
                </w:rPr>
                <w:t>http://privateweb.iitd.ernet.in/~bb1190054/</w:t>
              </w:r>
            </w:hyperlink>
          </w:p>
          <w:p w14:paraId="7E7953C4" w14:textId="5B625E7D" w:rsidR="00470FD1" w:rsidRPr="00510C30" w:rsidRDefault="00194107" w:rsidP="00D15E42">
            <w:pPr>
              <w:rPr>
                <w:rStyle w:val="Hyperlink"/>
                <w:sz w:val="12"/>
                <w:szCs w:val="12"/>
              </w:rPr>
            </w:pPr>
            <w:hyperlink r:id="rId23" w:history="1">
              <w:r w:rsidR="00470FD1" w:rsidRPr="00510C30">
                <w:rPr>
                  <w:rStyle w:val="Hyperlink"/>
                  <w:sz w:val="12"/>
                  <w:szCs w:val="12"/>
                </w:rPr>
                <w:t>https://www.hackerrank.com/bb1190054</w:t>
              </w:r>
            </w:hyperlink>
          </w:p>
          <w:p w14:paraId="4E8C33C4" w14:textId="1902FAE4" w:rsidR="00510C30" w:rsidRPr="00510C30" w:rsidRDefault="00510C30" w:rsidP="00D15E42">
            <w:pPr>
              <w:rPr>
                <w:sz w:val="12"/>
                <w:szCs w:val="12"/>
              </w:rPr>
            </w:pPr>
            <w:hyperlink r:id="rId24" w:history="1">
              <w:r w:rsidRPr="00510C30">
                <w:rPr>
                  <w:rStyle w:val="Hyperlink"/>
                  <w:sz w:val="12"/>
                  <w:szCs w:val="12"/>
                </w:rPr>
                <w:t>http://scoder.engineer/</w:t>
              </w:r>
            </w:hyperlink>
          </w:p>
          <w:p w14:paraId="225FBBEB" w14:textId="4DB8FDF6" w:rsidR="00510C30" w:rsidRPr="00510C30" w:rsidRDefault="00510C30" w:rsidP="00D15E42">
            <w:pPr>
              <w:rPr>
                <w:sz w:val="12"/>
                <w:szCs w:val="12"/>
              </w:rPr>
            </w:pPr>
            <w:hyperlink r:id="rId25" w:history="1">
              <w:r w:rsidRPr="00510C30">
                <w:rPr>
                  <w:rStyle w:val="Hyperlink"/>
                  <w:sz w:val="12"/>
                  <w:szCs w:val="12"/>
                </w:rPr>
                <w:t>http://t.me/eyescodebot</w:t>
              </w:r>
            </w:hyperlink>
          </w:p>
          <w:p w14:paraId="3AEF1881" w14:textId="2F9BBFEF" w:rsidR="003D1B71" w:rsidRPr="00D15E42" w:rsidRDefault="003D1B71" w:rsidP="00380FD1">
            <w:pPr>
              <w:pStyle w:val="Information"/>
              <w:rPr>
                <w:sz w:val="10"/>
                <w:szCs w:val="10"/>
              </w:rPr>
            </w:pPr>
          </w:p>
        </w:tc>
        <w:tc>
          <w:tcPr>
            <w:tcW w:w="423" w:type="dxa"/>
            <w:vMerge/>
          </w:tcPr>
          <w:p w14:paraId="018BCEA8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B83A293" w14:textId="77777777" w:rsidR="003D1B71" w:rsidRDefault="003D1B71" w:rsidP="005801E5">
            <w:pPr>
              <w:pStyle w:val="Heading1"/>
            </w:pPr>
          </w:p>
        </w:tc>
      </w:tr>
      <w:tr w:rsidR="003D1B71" w14:paraId="32B8408D" w14:textId="77777777" w:rsidTr="003D1B71">
        <w:trPr>
          <w:trHeight w:val="2448"/>
        </w:trPr>
        <w:tc>
          <w:tcPr>
            <w:tcW w:w="720" w:type="dxa"/>
          </w:tcPr>
          <w:p w14:paraId="1DD0D792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FEAB249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19C687D8" w14:textId="77777777" w:rsidR="003D1B71" w:rsidRDefault="003D1B71" w:rsidP="00222466"/>
        </w:tc>
        <w:tc>
          <w:tcPr>
            <w:tcW w:w="6607" w:type="dxa"/>
            <w:vMerge/>
          </w:tcPr>
          <w:p w14:paraId="70561D8B" w14:textId="77777777" w:rsidR="003D1B71" w:rsidRDefault="003D1B71" w:rsidP="00222466"/>
        </w:tc>
      </w:tr>
    </w:tbl>
    <w:p w14:paraId="61914028" w14:textId="7945DE0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6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AFEBD5" w14:textId="77777777" w:rsidR="00194107" w:rsidRDefault="00194107" w:rsidP="00590471">
      <w:r>
        <w:separator/>
      </w:r>
    </w:p>
  </w:endnote>
  <w:endnote w:type="continuationSeparator" w:id="0">
    <w:p w14:paraId="20077799" w14:textId="77777777" w:rsidR="00194107" w:rsidRDefault="0019410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CF5A31" w14:textId="77777777" w:rsidR="00194107" w:rsidRDefault="00194107" w:rsidP="00590471">
      <w:r>
        <w:separator/>
      </w:r>
    </w:p>
  </w:footnote>
  <w:footnote w:type="continuationSeparator" w:id="0">
    <w:p w14:paraId="7A8D5EE4" w14:textId="77777777" w:rsidR="00194107" w:rsidRDefault="0019410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A10242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F9094AF" wp14:editId="78A4DB3B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30C35C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452C8B"/>
    <w:multiLevelType w:val="hybridMultilevel"/>
    <w:tmpl w:val="22186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D40B6E"/>
    <w:multiLevelType w:val="hybridMultilevel"/>
    <w:tmpl w:val="5EBE3E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BEE"/>
    <w:rsid w:val="00060042"/>
    <w:rsid w:val="0008685D"/>
    <w:rsid w:val="00090860"/>
    <w:rsid w:val="00112FD7"/>
    <w:rsid w:val="00150ABD"/>
    <w:rsid w:val="0016269B"/>
    <w:rsid w:val="00194107"/>
    <w:rsid w:val="001946FC"/>
    <w:rsid w:val="001F15B4"/>
    <w:rsid w:val="00222466"/>
    <w:rsid w:val="0024753C"/>
    <w:rsid w:val="00276026"/>
    <w:rsid w:val="002A7BEE"/>
    <w:rsid w:val="002B227A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70FD1"/>
    <w:rsid w:val="004E158A"/>
    <w:rsid w:val="00510C30"/>
    <w:rsid w:val="005211DF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85D1E"/>
    <w:rsid w:val="008A1E6E"/>
    <w:rsid w:val="008C024F"/>
    <w:rsid w:val="008C2CFC"/>
    <w:rsid w:val="00912DC8"/>
    <w:rsid w:val="009475DC"/>
    <w:rsid w:val="00965180"/>
    <w:rsid w:val="00967B93"/>
    <w:rsid w:val="00975AEE"/>
    <w:rsid w:val="009A3932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15E42"/>
    <w:rsid w:val="00DC3F0A"/>
    <w:rsid w:val="00DC60AD"/>
    <w:rsid w:val="00E26AED"/>
    <w:rsid w:val="00E73AB8"/>
    <w:rsid w:val="00E90A60"/>
    <w:rsid w:val="00EA7FA2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FE0DE9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2A7BE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rsid w:val="002A7B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26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scoder.engineer/" TargetMode="External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://t.me/eyescodebot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t.me/eyescodebo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privateweb.iitd.ernet.in/~bb1190054/" TargetMode="External"/><Relationship Id="rId24" Type="http://schemas.openxmlformats.org/officeDocument/2006/relationships/hyperlink" Target="http://scoder.engineer/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yperlink" Target="https://www.hackerrank.com/bb1190054" TargetMode="External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privateweb.iitd.ernet.in/~bb1190054/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res\AppData\Local\Microsoft\Office\16.0\DTS\en-US%7b58A18FA5-2F21-4FEF-B7FE-FFCF9279DE2A%7d\%7b9005C975-1552-4BB7-AA35-D419D86CE781%7dtf781288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0FA1626E6E54434880873799DCAA9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DFE0BC-E322-4863-ABA9-6E30E24BFDB3}"/>
      </w:docPartPr>
      <w:docPartBody>
        <w:p w:rsidR="00352946" w:rsidRDefault="00B54426">
          <w:pPr>
            <w:pStyle w:val="30FA1626E6E54434880873799DCAA989"/>
          </w:pPr>
          <w:r w:rsidRPr="00AC6C7E">
            <w:t>Experience</w:t>
          </w:r>
        </w:p>
      </w:docPartBody>
    </w:docPart>
    <w:docPart>
      <w:docPartPr>
        <w:name w:val="9C2BAE38E640437881F893B9146717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049A90-5E80-42CD-B90C-DD10B7B54128}"/>
      </w:docPartPr>
      <w:docPartBody>
        <w:p w:rsidR="00352946" w:rsidRDefault="00B54426">
          <w:pPr>
            <w:pStyle w:val="9C2BAE38E640437881F893B9146717C4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426"/>
    <w:rsid w:val="00352946"/>
    <w:rsid w:val="003F1C56"/>
    <w:rsid w:val="007C6E84"/>
    <w:rsid w:val="00815E2E"/>
    <w:rsid w:val="00833427"/>
    <w:rsid w:val="009E6858"/>
    <w:rsid w:val="00B5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B24DE4D077446FF8A2F378B5254EA63">
    <w:name w:val="1B24DE4D077446FF8A2F378B5254EA63"/>
  </w:style>
  <w:style w:type="paragraph" w:customStyle="1" w:styleId="D13EB73D06C2469C8761DCFAF2234305">
    <w:name w:val="D13EB73D06C2469C8761DCFAF2234305"/>
  </w:style>
  <w:style w:type="paragraph" w:customStyle="1" w:styleId="30FA1626E6E54434880873799DCAA989">
    <w:name w:val="30FA1626E6E54434880873799DCAA989"/>
  </w:style>
  <w:style w:type="paragraph" w:customStyle="1" w:styleId="387B33D91B244A55989CCBD0341A4BBA">
    <w:name w:val="387B33D91B244A55989CCBD0341A4BBA"/>
  </w:style>
  <w:style w:type="paragraph" w:customStyle="1" w:styleId="AB749614D9BE4242906DC04F73A4FF76">
    <w:name w:val="AB749614D9BE4242906DC04F73A4FF76"/>
  </w:style>
  <w:style w:type="paragraph" w:customStyle="1" w:styleId="DB4ACEBC73224C96871C9C23E79564EB">
    <w:name w:val="DB4ACEBC73224C96871C9C23E79564EB"/>
  </w:style>
  <w:style w:type="paragraph" w:customStyle="1" w:styleId="FA8ACEF8FD7240ABB4861B596330655E">
    <w:name w:val="FA8ACEF8FD7240ABB4861B596330655E"/>
  </w:style>
  <w:style w:type="paragraph" w:customStyle="1" w:styleId="49A45B03EFE049069AD4B1C2D1857BD4">
    <w:name w:val="49A45B03EFE049069AD4B1C2D1857BD4"/>
  </w:style>
  <w:style w:type="paragraph" w:customStyle="1" w:styleId="7250F08FD7874E30847484BF3D35F32F">
    <w:name w:val="7250F08FD7874E30847484BF3D35F32F"/>
  </w:style>
  <w:style w:type="paragraph" w:customStyle="1" w:styleId="B95E57C7DF3140EFA7FED5BB0BF5FBEC">
    <w:name w:val="B95E57C7DF3140EFA7FED5BB0BF5FBEC"/>
  </w:style>
  <w:style w:type="paragraph" w:customStyle="1" w:styleId="ED94115C1D1042E6AE08818D23B7E12E">
    <w:name w:val="ED94115C1D1042E6AE08818D23B7E12E"/>
  </w:style>
  <w:style w:type="paragraph" w:customStyle="1" w:styleId="6431922014B34D27A4E3345348AAD511">
    <w:name w:val="6431922014B34D27A4E3345348AAD511"/>
  </w:style>
  <w:style w:type="paragraph" w:customStyle="1" w:styleId="5457963438FC4B768DE204442065256D">
    <w:name w:val="5457963438FC4B768DE204442065256D"/>
  </w:style>
  <w:style w:type="paragraph" w:customStyle="1" w:styleId="EBA2655B3933430686ADD1DCBDF4393F">
    <w:name w:val="EBA2655B3933430686ADD1DCBDF4393F"/>
  </w:style>
  <w:style w:type="paragraph" w:customStyle="1" w:styleId="DD95EAE2089C435CB2191ADCCAA2CCD5">
    <w:name w:val="DD95EAE2089C435CB2191ADCCAA2CCD5"/>
  </w:style>
  <w:style w:type="paragraph" w:customStyle="1" w:styleId="CF7B398A94A44AF3ABCDFD8AE659D140">
    <w:name w:val="CF7B398A94A44AF3ABCDFD8AE659D140"/>
  </w:style>
  <w:style w:type="paragraph" w:customStyle="1" w:styleId="60BFCB571F6F4FD3A68F41B67755D706">
    <w:name w:val="60BFCB571F6F4FD3A68F41B67755D706"/>
  </w:style>
  <w:style w:type="paragraph" w:customStyle="1" w:styleId="522D41FF4F494CAC8AABD9FFBE793CEA">
    <w:name w:val="522D41FF4F494CAC8AABD9FFBE793CEA"/>
  </w:style>
  <w:style w:type="paragraph" w:customStyle="1" w:styleId="C5527FCBE32E4F9A98DC479CF880E487">
    <w:name w:val="C5527FCBE32E4F9A98DC479CF880E487"/>
  </w:style>
  <w:style w:type="paragraph" w:customStyle="1" w:styleId="9C2BAE38E640437881F893B9146717C4">
    <w:name w:val="9C2BAE38E640437881F893B9146717C4"/>
  </w:style>
  <w:style w:type="paragraph" w:customStyle="1" w:styleId="ED53048E562F4182AC5B369ABA9B318F">
    <w:name w:val="ED53048E562F4182AC5B369ABA9B318F"/>
  </w:style>
  <w:style w:type="paragraph" w:customStyle="1" w:styleId="39FB38C95370460BB5B146C753A84A45">
    <w:name w:val="39FB38C95370460BB5B146C753A84A45"/>
  </w:style>
  <w:style w:type="paragraph" w:customStyle="1" w:styleId="7A138CE5A43C4349878099B34459B1FE">
    <w:name w:val="7A138CE5A43C4349878099B34459B1FE"/>
  </w:style>
  <w:style w:type="paragraph" w:customStyle="1" w:styleId="9D3DB25018134EFF80EF6749ABD5EBA4">
    <w:name w:val="9D3DB25018134EFF80EF6749ABD5EBA4"/>
  </w:style>
  <w:style w:type="paragraph" w:customStyle="1" w:styleId="93A8B609787941D3A954152B719C3DEE">
    <w:name w:val="93A8B609787941D3A954152B719C3DEE"/>
  </w:style>
  <w:style w:type="paragraph" w:customStyle="1" w:styleId="74419BAB96CC4A61971B551D740BB426">
    <w:name w:val="74419BAB96CC4A61971B551D740BB426"/>
  </w:style>
  <w:style w:type="paragraph" w:customStyle="1" w:styleId="EB6A5B9E0EA5462AA7DB2045390ABE83">
    <w:name w:val="EB6A5B9E0EA5462AA7DB2045390ABE83"/>
  </w:style>
  <w:style w:type="paragraph" w:customStyle="1" w:styleId="206E426F5C9B4AE1AF8A1915BE55C3C2">
    <w:name w:val="206E426F5C9B4AE1AF8A1915BE55C3C2"/>
  </w:style>
  <w:style w:type="paragraph" w:customStyle="1" w:styleId="888BAE4C799140BA99EEC98D18D2DF22">
    <w:name w:val="888BAE4C799140BA99EEC98D18D2DF22"/>
  </w:style>
  <w:style w:type="paragraph" w:customStyle="1" w:styleId="677C8F0CDD7E4D5E9D055C439B24E856">
    <w:name w:val="677C8F0CDD7E4D5E9D055C439B24E856"/>
  </w:style>
  <w:style w:type="paragraph" w:customStyle="1" w:styleId="09E6985DDD0345B6A6623720CCD80682">
    <w:name w:val="09E6985DDD0345B6A6623720CCD80682"/>
  </w:style>
  <w:style w:type="paragraph" w:customStyle="1" w:styleId="8A91CE5B4D64411984738065B02A3886">
    <w:name w:val="8A91CE5B4D64411984738065B02A3886"/>
  </w:style>
  <w:style w:type="paragraph" w:customStyle="1" w:styleId="5FAD1D9AEDEB492FA2C9B2777112A005">
    <w:name w:val="5FAD1D9AEDEB492FA2C9B2777112A005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2F2CA14DE2B4258A8F9C514A4F90570">
    <w:name w:val="92F2CA14DE2B4258A8F9C514A4F905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{9005C975-1552-4BB7-AA35-D419D86CE781}tf78128832</Template>
  <TotalTime>0</TotalTime>
  <Pages>1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2020-02-29T16:31:00Z</dcterms:created>
  <dcterms:modified xsi:type="dcterms:W3CDTF">2020-04-13T16:36:00Z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